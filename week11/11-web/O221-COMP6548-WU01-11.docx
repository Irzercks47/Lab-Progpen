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73D1992B" w:rsidR="000732DF" w:rsidRPr="0036420F" w:rsidRDefault="009948AC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9948AC">
              <w:rPr>
                <w:rFonts w:ascii="Arial" w:hAnsi="Arial" w:cs="Arial"/>
                <w:b/>
                <w:sz w:val="20"/>
              </w:rPr>
              <w:t>O221-COMP6548-WU01-11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3E904D5F" w:rsidR="00535DA7" w:rsidRPr="009948AC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9948AC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9948AC"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9948AC"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66A77930" w:rsidR="002C1B92" w:rsidRPr="00FF60A6" w:rsidRDefault="009B6B56" w:rsidP="0028253A">
      <w:pPr>
        <w:pStyle w:val="ListParagraph"/>
        <w:numPr>
          <w:ilvl w:val="0"/>
          <w:numId w:val="13"/>
        </w:numPr>
        <w:spacing w:line="360" w:lineRule="auto"/>
      </w:pPr>
      <w:r w:rsidRPr="009B6B56">
        <w:t>Web Application Attack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2B3B4CD5" w14:textId="77777777" w:rsidR="00DA6A2D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Basic SQL Injection Attack for MySQL</w:t>
      </w:r>
    </w:p>
    <w:p w14:paraId="1CFF59F4" w14:textId="77777777" w:rsidR="00DA6A2D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Create SQL Injection Automation Tool</w:t>
      </w:r>
    </w:p>
    <w:p w14:paraId="5175C43E" w14:textId="43370629" w:rsidR="0015105A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Dump SQL Data through SQL Injection using Python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23415D0A" w14:textId="44A4B075" w:rsidR="00A24914" w:rsidRDefault="00F7452C" w:rsidP="0091217E">
      <w:pPr>
        <w:spacing w:after="240" w:line="360" w:lineRule="auto"/>
        <w:jc w:val="center"/>
        <w:rPr>
          <w:b/>
          <w:bCs/>
        </w:rPr>
      </w:pPr>
      <w:r>
        <w:rPr>
          <w:b/>
          <w:bCs/>
        </w:rPr>
        <w:t>SQLMap</w:t>
      </w:r>
    </w:p>
    <w:p w14:paraId="7C4327FE" w14:textId="470009AA" w:rsidR="00AC4A3C" w:rsidRDefault="00A24914" w:rsidP="00CC2800">
      <w:pPr>
        <w:spacing w:after="240" w:line="360" w:lineRule="auto"/>
      </w:pPr>
      <w:r>
        <w:rPr>
          <w:b/>
          <w:bCs/>
        </w:rPr>
        <w:tab/>
      </w:r>
      <w:r w:rsidR="005A718A">
        <w:t>You are asked again to attack a website</w:t>
      </w:r>
      <w:r w:rsidR="00FA64CE">
        <w:t xml:space="preserve">, but this time you need to test </w:t>
      </w:r>
      <w:r w:rsidR="00393B98">
        <w:t>how the website can handle SQL Injection</w:t>
      </w:r>
      <w:r w:rsidR="00F46BCE">
        <w:t xml:space="preserve">. </w:t>
      </w:r>
      <w:r w:rsidR="00B94C43">
        <w:t>You need to make tool like SQLMap, but simpler</w:t>
      </w:r>
      <w:r w:rsidR="00D45A63">
        <w:t xml:space="preserve"> by</w:t>
      </w:r>
      <w:r w:rsidR="00B94C43">
        <w:t xml:space="preserve"> using </w:t>
      </w:r>
      <w:r w:rsidR="00B94C43">
        <w:rPr>
          <w:b/>
          <w:bCs/>
        </w:rPr>
        <w:t>Python Programming Language</w:t>
      </w:r>
      <w:r w:rsidR="00B94C43">
        <w:t>.</w:t>
      </w:r>
      <w:r w:rsidR="00681BEE">
        <w:t xml:space="preserve"> </w:t>
      </w:r>
      <w:r w:rsidR="00ED0225">
        <w:t>Here are the requirements:</w:t>
      </w:r>
    </w:p>
    <w:p w14:paraId="0B8E6628" w14:textId="3A55BE1F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There is a folder called 1</w:t>
      </w:r>
      <w:r w:rsidR="00A95214">
        <w:t>1</w:t>
      </w:r>
      <w:r>
        <w:t xml:space="preserve">-web in the zip, you need to copy it to your </w:t>
      </w:r>
      <w:r w:rsidRPr="008160B1">
        <w:rPr>
          <w:b/>
          <w:bCs/>
        </w:rPr>
        <w:t>Document Root</w:t>
      </w:r>
      <w:r>
        <w:t xml:space="preserve"> folder (the default folder is in “C:/xampp/htdocs”).</w:t>
      </w:r>
    </w:p>
    <w:p w14:paraId="70F1C373" w14:textId="77777777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Open XAMPP Control Panel.</w:t>
      </w:r>
    </w:p>
    <w:p w14:paraId="05E41874" w14:textId="77777777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Press “Start” button on a module called “Apache”.</w:t>
      </w:r>
    </w:p>
    <w:p w14:paraId="1A8ACF6B" w14:textId="77777777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Try opening the website on your browser.</w:t>
      </w:r>
    </w:p>
    <w:p w14:paraId="5A43F4F7" w14:textId="77777777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 xml:space="preserve">Open your </w:t>
      </w:r>
      <w:r>
        <w:rPr>
          <w:b/>
          <w:bCs/>
        </w:rPr>
        <w:t>phpMyAdmin</w:t>
      </w:r>
      <w:r>
        <w:t xml:space="preserve"> on your browser.</w:t>
      </w:r>
    </w:p>
    <w:p w14:paraId="7C19914D" w14:textId="5B394D98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 xml:space="preserve">Create a database called </w:t>
      </w:r>
      <w:r w:rsidR="00D10A10">
        <w:rPr>
          <w:b/>
          <w:bCs/>
        </w:rPr>
        <w:t>progpentest1011</w:t>
      </w:r>
      <w:r>
        <w:t>.</w:t>
      </w:r>
    </w:p>
    <w:p w14:paraId="7BE8348D" w14:textId="531B7355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 xml:space="preserve">Import the </w:t>
      </w:r>
      <w:r>
        <w:rPr>
          <w:b/>
          <w:bCs/>
        </w:rPr>
        <w:t>.sql</w:t>
      </w:r>
      <w:r>
        <w:t xml:space="preserve"> file in </w:t>
      </w:r>
      <w:r>
        <w:rPr>
          <w:b/>
          <w:bCs/>
        </w:rPr>
        <w:t>1</w:t>
      </w:r>
      <w:r w:rsidR="00D10A10">
        <w:rPr>
          <w:b/>
          <w:bCs/>
        </w:rPr>
        <w:t>1</w:t>
      </w:r>
      <w:r>
        <w:rPr>
          <w:b/>
          <w:bCs/>
        </w:rPr>
        <w:t>-web</w:t>
      </w:r>
      <w:r>
        <w:t xml:space="preserve"> folder (</w:t>
      </w:r>
      <w:r w:rsidR="001518F7">
        <w:rPr>
          <w:b/>
          <w:bCs/>
        </w:rPr>
        <w:t>file</w:t>
      </w:r>
      <w:r>
        <w:rPr>
          <w:b/>
          <w:bCs/>
        </w:rPr>
        <w:t>.sql</w:t>
      </w:r>
      <w:r>
        <w:t>).</w:t>
      </w:r>
    </w:p>
    <w:p w14:paraId="1634EF8C" w14:textId="78CA4191" w:rsidR="007014B1" w:rsidRDefault="007014B1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Open the website on the browser, it should look like below.</w:t>
      </w:r>
    </w:p>
    <w:p w14:paraId="569B098C" w14:textId="77777777" w:rsidR="00D25AF4" w:rsidRDefault="009F6658" w:rsidP="002D3D73">
      <w:pPr>
        <w:keepNext/>
        <w:spacing w:line="360" w:lineRule="auto"/>
        <w:jc w:val="center"/>
      </w:pPr>
      <w:r w:rsidRPr="009F6658">
        <w:rPr>
          <w:noProof/>
        </w:rPr>
        <w:drawing>
          <wp:inline distT="0" distB="0" distL="0" distR="0" wp14:anchorId="7C9AD38C" wp14:editId="36BB053D">
            <wp:extent cx="5943600" cy="2996737"/>
            <wp:effectExtent l="19050" t="19050" r="19050" b="13335"/>
            <wp:docPr id="3" name="Picture 3" descr="A picture containing text, person, posing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posing, grou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246A6" w14:textId="493DF2B5" w:rsidR="009F6658" w:rsidRPr="00CF487D" w:rsidRDefault="00D25AF4" w:rsidP="00387F8E">
      <w:pPr>
        <w:pStyle w:val="Caption"/>
        <w:spacing w:line="360" w:lineRule="auto"/>
      </w:pPr>
      <w:r w:rsidRPr="00CF487D">
        <w:t xml:space="preserve">Figure </w:t>
      </w:r>
      <w:r w:rsidR="00EC36AF">
        <w:fldChar w:fldCharType="begin"/>
      </w:r>
      <w:r w:rsidR="00EC36AF">
        <w:instrText xml:space="preserve"> SEQ Figure \* ARABIC </w:instrText>
      </w:r>
      <w:r w:rsidR="00EC36AF">
        <w:fldChar w:fldCharType="separate"/>
      </w:r>
      <w:r w:rsidR="002A3087">
        <w:rPr>
          <w:noProof/>
        </w:rPr>
        <w:t>1</w:t>
      </w:r>
      <w:r w:rsidR="00EC36AF">
        <w:rPr>
          <w:noProof/>
        </w:rPr>
        <w:fldChar w:fldCharType="end"/>
      </w:r>
      <w:r w:rsidRPr="00CF487D">
        <w:t>. The Website after Configuration</w:t>
      </w:r>
    </w:p>
    <w:p w14:paraId="284A2D41" w14:textId="41E93B6D" w:rsidR="009F6658" w:rsidRDefault="005A3A6A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 xml:space="preserve">You can add an </w:t>
      </w:r>
      <w:r w:rsidRPr="00040188">
        <w:rPr>
          <w:b/>
          <w:bCs/>
        </w:rPr>
        <w:t>argument parser</w:t>
      </w:r>
      <w:r>
        <w:t xml:space="preserve"> (with </w:t>
      </w:r>
      <w:r w:rsidRPr="00040188">
        <w:rPr>
          <w:b/>
          <w:bCs/>
        </w:rPr>
        <w:t>getopt</w:t>
      </w:r>
      <w:r>
        <w:t xml:space="preserve"> for example), it is optional.</w:t>
      </w:r>
    </w:p>
    <w:p w14:paraId="2B999479" w14:textId="45C56660" w:rsidR="00650C0F" w:rsidRDefault="005259DF" w:rsidP="00387F8E">
      <w:pPr>
        <w:pStyle w:val="ListParagraph"/>
        <w:numPr>
          <w:ilvl w:val="0"/>
          <w:numId w:val="15"/>
        </w:numPr>
        <w:spacing w:after="240" w:line="360" w:lineRule="auto"/>
      </w:pPr>
      <w:r>
        <w:t>The Program can retrieve the following information from the database:</w:t>
      </w:r>
    </w:p>
    <w:p w14:paraId="40F54D43" w14:textId="30BB341C" w:rsidR="005259DF" w:rsidRDefault="0084265D" w:rsidP="009A6B22">
      <w:pPr>
        <w:pStyle w:val="ListParagraph"/>
        <w:numPr>
          <w:ilvl w:val="1"/>
          <w:numId w:val="15"/>
        </w:numPr>
        <w:spacing w:after="240" w:line="360" w:lineRule="auto"/>
        <w:ind w:left="1080"/>
      </w:pPr>
      <w:r>
        <w:t>Database Name</w:t>
      </w:r>
      <w:r w:rsidR="00A748BB">
        <w:t xml:space="preserve"> (the one that website </w:t>
      </w:r>
      <w:r w:rsidR="002E0A76">
        <w:t>uses</w:t>
      </w:r>
      <w:r w:rsidR="00A748BB">
        <w:t xml:space="preserve"> currently)</w:t>
      </w:r>
    </w:p>
    <w:p w14:paraId="09AD740F" w14:textId="2AA52F21" w:rsidR="0084265D" w:rsidRDefault="00517DF8" w:rsidP="009A6B22">
      <w:pPr>
        <w:pStyle w:val="ListParagraph"/>
        <w:numPr>
          <w:ilvl w:val="1"/>
          <w:numId w:val="15"/>
        </w:numPr>
        <w:spacing w:after="240" w:line="360" w:lineRule="auto"/>
        <w:ind w:left="1080"/>
      </w:pPr>
      <w:r>
        <w:t>Table Name</w:t>
      </w:r>
    </w:p>
    <w:p w14:paraId="1E0DC6DA" w14:textId="224C13DB" w:rsidR="00517DF8" w:rsidRDefault="00A748BB" w:rsidP="009A6B22">
      <w:pPr>
        <w:pStyle w:val="ListParagraph"/>
        <w:numPr>
          <w:ilvl w:val="1"/>
          <w:numId w:val="15"/>
        </w:numPr>
        <w:spacing w:after="240" w:line="360" w:lineRule="auto"/>
        <w:ind w:left="1080"/>
      </w:pPr>
      <w:r>
        <w:lastRenderedPageBreak/>
        <w:t>Every Table’s Column Name</w:t>
      </w:r>
    </w:p>
    <w:p w14:paraId="5BA278B2" w14:textId="2871C6A4" w:rsidR="00A748BB" w:rsidRDefault="00A748BB" w:rsidP="009A6B22">
      <w:pPr>
        <w:pStyle w:val="ListParagraph"/>
        <w:numPr>
          <w:ilvl w:val="1"/>
          <w:numId w:val="15"/>
        </w:numPr>
        <w:spacing w:after="240" w:line="360" w:lineRule="auto"/>
        <w:ind w:left="1080"/>
      </w:pPr>
      <w:r>
        <w:t>Every Data from Every Table in that Database</w:t>
      </w:r>
    </w:p>
    <w:p w14:paraId="30843088" w14:textId="77777777" w:rsidR="002A3087" w:rsidRDefault="002A3087" w:rsidP="002D3D73">
      <w:pPr>
        <w:keepNext/>
        <w:spacing w:line="360" w:lineRule="auto"/>
        <w:jc w:val="center"/>
      </w:pPr>
      <w:r w:rsidRPr="002A3087">
        <w:rPr>
          <w:noProof/>
        </w:rPr>
        <w:drawing>
          <wp:inline distT="0" distB="0" distL="0" distR="0" wp14:anchorId="15F12145" wp14:editId="3FC4BEE4">
            <wp:extent cx="5943600" cy="1898503"/>
            <wp:effectExtent l="19050" t="19050" r="19050" b="2603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 rotWithShape="1">
                    <a:blip r:embed="rId10"/>
                    <a:srcRect l="-2198" r="-2441"/>
                    <a:stretch/>
                  </pic:blipFill>
                  <pic:spPr bwMode="auto">
                    <a:xfrm>
                      <a:off x="0" y="0"/>
                      <a:ext cx="5943600" cy="18985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D8575" w14:textId="0887B571" w:rsidR="009F66EB" w:rsidRDefault="002A3087" w:rsidP="00387F8E">
      <w:pPr>
        <w:pStyle w:val="Caption"/>
        <w:spacing w:line="360" w:lineRule="auto"/>
      </w:pPr>
      <w:r>
        <w:t xml:space="preserve">Figure </w:t>
      </w:r>
      <w:r w:rsidR="00EC36AF">
        <w:fldChar w:fldCharType="begin"/>
      </w:r>
      <w:r w:rsidR="00EC36AF">
        <w:instrText xml:space="preserve"> SEQ Figure \* ARABIC </w:instrText>
      </w:r>
      <w:r w:rsidR="00EC36AF">
        <w:fldChar w:fldCharType="separate"/>
      </w:r>
      <w:r>
        <w:rPr>
          <w:noProof/>
        </w:rPr>
        <w:t>2</w:t>
      </w:r>
      <w:r w:rsidR="00EC36AF">
        <w:rPr>
          <w:noProof/>
        </w:rPr>
        <w:fldChar w:fldCharType="end"/>
      </w:r>
      <w:r>
        <w:t>. Dumping Data from Database</w:t>
      </w:r>
      <w:r w:rsidR="009F66EB">
        <w:t>*</w:t>
      </w:r>
    </w:p>
    <w:p w14:paraId="59486852" w14:textId="0B01A12D" w:rsidR="009F66EB" w:rsidRPr="009F66EB" w:rsidRDefault="009F66EB" w:rsidP="00387F8E">
      <w:pPr>
        <w:spacing w:line="360" w:lineRule="auto"/>
      </w:pPr>
      <w:r>
        <w:t>*</w:t>
      </w:r>
      <w:r w:rsidR="002E726D">
        <w:t xml:space="preserve"> </w:t>
      </w:r>
      <w:r>
        <w:t xml:space="preserve">The table format was made with </w:t>
      </w:r>
      <w:r w:rsidRPr="008847D6">
        <w:rPr>
          <w:b/>
          <w:bCs/>
        </w:rPr>
        <w:t>Pandas</w:t>
      </w:r>
      <w:r>
        <w:t xml:space="preserve"> and </w:t>
      </w:r>
      <w:r w:rsidRPr="008847D6">
        <w:rPr>
          <w:b/>
          <w:bCs/>
        </w:rPr>
        <w:t>Tabulate</w:t>
      </w:r>
      <w:r>
        <w:t>. It is also optional.</w:t>
      </w:r>
      <w:r w:rsidR="00DB3F81">
        <w:t xml:space="preserve"> You can use default </w:t>
      </w:r>
      <w:r w:rsidR="00DB3F81" w:rsidRPr="00550FA9">
        <w:rPr>
          <w:b/>
          <w:bCs/>
        </w:rPr>
        <w:t>print()</w:t>
      </w:r>
      <w:r w:rsidR="00DB3F81">
        <w:t xml:space="preserve"> method if you want.</w:t>
      </w:r>
    </w:p>
    <w:p w14:paraId="624CFBB9" w14:textId="4B37EF9B" w:rsidR="00A24914" w:rsidRPr="00A24914" w:rsidRDefault="005A718A" w:rsidP="00387F8E">
      <w:pPr>
        <w:spacing w:line="360" w:lineRule="auto"/>
      </w:pPr>
      <w:r>
        <w:rPr>
          <w:b/>
          <w:bCs/>
        </w:rPr>
        <w:t xml:space="preserve"> </w:t>
      </w:r>
    </w:p>
    <w:sectPr w:rsidR="00A24914" w:rsidRPr="00A24914" w:rsidSect="00DF217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0D01F" w14:textId="77777777" w:rsidR="00EC36AF" w:rsidRDefault="00EC36AF" w:rsidP="00273E4A">
      <w:r>
        <w:separator/>
      </w:r>
    </w:p>
  </w:endnote>
  <w:endnote w:type="continuationSeparator" w:id="0">
    <w:p w14:paraId="651C5074" w14:textId="77777777" w:rsidR="00EC36AF" w:rsidRDefault="00EC36A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5DDB9" w14:textId="77777777" w:rsidR="00B5489A" w:rsidRDefault="00B548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0D33D" w14:textId="77777777" w:rsidR="00EC36AF" w:rsidRDefault="00EC36AF" w:rsidP="00273E4A">
      <w:r>
        <w:separator/>
      </w:r>
    </w:p>
  </w:footnote>
  <w:footnote w:type="continuationSeparator" w:id="0">
    <w:p w14:paraId="4EB86FBC" w14:textId="77777777" w:rsidR="00EC36AF" w:rsidRDefault="00EC36A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8B61B" w14:textId="77777777" w:rsidR="00B5489A" w:rsidRDefault="00B548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323952C8" w:rsidR="005D0782" w:rsidRDefault="00B5489A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B5489A">
            <w:rPr>
              <w:b/>
              <w:sz w:val="20"/>
              <w:lang w:val="id-ID"/>
            </w:rPr>
            <w:t>200921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3E4BA3"/>
    <w:multiLevelType w:val="hybridMultilevel"/>
    <w:tmpl w:val="3188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8"/>
  </w:num>
  <w:num w:numId="7">
    <w:abstractNumId w:val="11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6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F10"/>
    <w:rsid w:val="00040188"/>
    <w:rsid w:val="00051154"/>
    <w:rsid w:val="00072DE7"/>
    <w:rsid w:val="000732DF"/>
    <w:rsid w:val="00095F58"/>
    <w:rsid w:val="000A0C90"/>
    <w:rsid w:val="000A23D8"/>
    <w:rsid w:val="000A3F41"/>
    <w:rsid w:val="000A6511"/>
    <w:rsid w:val="000B69D0"/>
    <w:rsid w:val="000C3015"/>
    <w:rsid w:val="000F057A"/>
    <w:rsid w:val="000F1EBF"/>
    <w:rsid w:val="000F3EB6"/>
    <w:rsid w:val="000F7CFC"/>
    <w:rsid w:val="000F7FC6"/>
    <w:rsid w:val="00100B5F"/>
    <w:rsid w:val="0010500A"/>
    <w:rsid w:val="001128D4"/>
    <w:rsid w:val="00122BC2"/>
    <w:rsid w:val="00126822"/>
    <w:rsid w:val="00131DAA"/>
    <w:rsid w:val="00136FE5"/>
    <w:rsid w:val="00145C2E"/>
    <w:rsid w:val="00150E94"/>
    <w:rsid w:val="0015105A"/>
    <w:rsid w:val="00151847"/>
    <w:rsid w:val="001518F7"/>
    <w:rsid w:val="0015698F"/>
    <w:rsid w:val="00183F26"/>
    <w:rsid w:val="00184337"/>
    <w:rsid w:val="00195036"/>
    <w:rsid w:val="001955A6"/>
    <w:rsid w:val="001A300E"/>
    <w:rsid w:val="001B3A2E"/>
    <w:rsid w:val="001D4810"/>
    <w:rsid w:val="001D5482"/>
    <w:rsid w:val="001E4042"/>
    <w:rsid w:val="001E637E"/>
    <w:rsid w:val="001E7ABE"/>
    <w:rsid w:val="001F64B6"/>
    <w:rsid w:val="00224780"/>
    <w:rsid w:val="00235C36"/>
    <w:rsid w:val="002376FA"/>
    <w:rsid w:val="002421A8"/>
    <w:rsid w:val="0024749C"/>
    <w:rsid w:val="00273E4A"/>
    <w:rsid w:val="00281799"/>
    <w:rsid w:val="0028253A"/>
    <w:rsid w:val="002841B3"/>
    <w:rsid w:val="002956DC"/>
    <w:rsid w:val="00296DA6"/>
    <w:rsid w:val="002A07C0"/>
    <w:rsid w:val="002A138B"/>
    <w:rsid w:val="002A3087"/>
    <w:rsid w:val="002A66E0"/>
    <w:rsid w:val="002B00F2"/>
    <w:rsid w:val="002B7CDD"/>
    <w:rsid w:val="002C0AA4"/>
    <w:rsid w:val="002C1B92"/>
    <w:rsid w:val="002C3AC5"/>
    <w:rsid w:val="002C7FC0"/>
    <w:rsid w:val="002D1472"/>
    <w:rsid w:val="002D3D73"/>
    <w:rsid w:val="002D7F31"/>
    <w:rsid w:val="002E0A76"/>
    <w:rsid w:val="002E3324"/>
    <w:rsid w:val="002E726D"/>
    <w:rsid w:val="003002A2"/>
    <w:rsid w:val="00305136"/>
    <w:rsid w:val="003054E4"/>
    <w:rsid w:val="00311FB2"/>
    <w:rsid w:val="00320C87"/>
    <w:rsid w:val="00321362"/>
    <w:rsid w:val="00323347"/>
    <w:rsid w:val="003432E6"/>
    <w:rsid w:val="003439D3"/>
    <w:rsid w:val="00361201"/>
    <w:rsid w:val="0036420F"/>
    <w:rsid w:val="0036669F"/>
    <w:rsid w:val="00366844"/>
    <w:rsid w:val="0037553B"/>
    <w:rsid w:val="0038376D"/>
    <w:rsid w:val="00384C7B"/>
    <w:rsid w:val="00387D06"/>
    <w:rsid w:val="00387F8E"/>
    <w:rsid w:val="00393B98"/>
    <w:rsid w:val="003952E0"/>
    <w:rsid w:val="003A1788"/>
    <w:rsid w:val="003A617B"/>
    <w:rsid w:val="003B1D05"/>
    <w:rsid w:val="003B27CC"/>
    <w:rsid w:val="003B5F77"/>
    <w:rsid w:val="003C07AD"/>
    <w:rsid w:val="003C0A29"/>
    <w:rsid w:val="003C1CE6"/>
    <w:rsid w:val="003D7084"/>
    <w:rsid w:val="003E7A5E"/>
    <w:rsid w:val="003F71D2"/>
    <w:rsid w:val="00402495"/>
    <w:rsid w:val="004074A1"/>
    <w:rsid w:val="00420AFF"/>
    <w:rsid w:val="00422134"/>
    <w:rsid w:val="00434FFC"/>
    <w:rsid w:val="00443A6D"/>
    <w:rsid w:val="00446550"/>
    <w:rsid w:val="00446D31"/>
    <w:rsid w:val="0045325D"/>
    <w:rsid w:val="004564E4"/>
    <w:rsid w:val="004633AF"/>
    <w:rsid w:val="0046440B"/>
    <w:rsid w:val="00470964"/>
    <w:rsid w:val="004716A8"/>
    <w:rsid w:val="00494E4C"/>
    <w:rsid w:val="004A6F1F"/>
    <w:rsid w:val="004B47B5"/>
    <w:rsid w:val="004B6AFE"/>
    <w:rsid w:val="004C0F0C"/>
    <w:rsid w:val="004D176C"/>
    <w:rsid w:val="004E7352"/>
    <w:rsid w:val="00517DF8"/>
    <w:rsid w:val="00520E03"/>
    <w:rsid w:val="005259DF"/>
    <w:rsid w:val="005314B7"/>
    <w:rsid w:val="00535DA7"/>
    <w:rsid w:val="005447D7"/>
    <w:rsid w:val="00550FA9"/>
    <w:rsid w:val="0055410B"/>
    <w:rsid w:val="00556E41"/>
    <w:rsid w:val="00571B72"/>
    <w:rsid w:val="00582417"/>
    <w:rsid w:val="00582E4C"/>
    <w:rsid w:val="00597D1F"/>
    <w:rsid w:val="005A072D"/>
    <w:rsid w:val="005A32DD"/>
    <w:rsid w:val="005A3A6A"/>
    <w:rsid w:val="005A718A"/>
    <w:rsid w:val="005B07D4"/>
    <w:rsid w:val="005B3392"/>
    <w:rsid w:val="005B66A9"/>
    <w:rsid w:val="005C156C"/>
    <w:rsid w:val="005C19B6"/>
    <w:rsid w:val="005D0782"/>
    <w:rsid w:val="005D3DBE"/>
    <w:rsid w:val="005F47E6"/>
    <w:rsid w:val="005F794B"/>
    <w:rsid w:val="0060201C"/>
    <w:rsid w:val="0060486C"/>
    <w:rsid w:val="00635EE5"/>
    <w:rsid w:val="00643F75"/>
    <w:rsid w:val="00650C0F"/>
    <w:rsid w:val="00664137"/>
    <w:rsid w:val="0067443D"/>
    <w:rsid w:val="00681BEE"/>
    <w:rsid w:val="00691F39"/>
    <w:rsid w:val="006C0F46"/>
    <w:rsid w:val="006D36BC"/>
    <w:rsid w:val="006E5435"/>
    <w:rsid w:val="006F4D80"/>
    <w:rsid w:val="00700B6C"/>
    <w:rsid w:val="007014B1"/>
    <w:rsid w:val="00701ECA"/>
    <w:rsid w:val="00717ADB"/>
    <w:rsid w:val="00720962"/>
    <w:rsid w:val="0072245D"/>
    <w:rsid w:val="00736D2C"/>
    <w:rsid w:val="00737595"/>
    <w:rsid w:val="00787247"/>
    <w:rsid w:val="007955AD"/>
    <w:rsid w:val="00796E3C"/>
    <w:rsid w:val="007B5A6A"/>
    <w:rsid w:val="007C1C37"/>
    <w:rsid w:val="007E0EE7"/>
    <w:rsid w:val="007F7886"/>
    <w:rsid w:val="00810737"/>
    <w:rsid w:val="00811C48"/>
    <w:rsid w:val="00815DB3"/>
    <w:rsid w:val="0083459F"/>
    <w:rsid w:val="0083780E"/>
    <w:rsid w:val="0084265D"/>
    <w:rsid w:val="00845143"/>
    <w:rsid w:val="00851976"/>
    <w:rsid w:val="008674E6"/>
    <w:rsid w:val="00876001"/>
    <w:rsid w:val="00876A58"/>
    <w:rsid w:val="008847D6"/>
    <w:rsid w:val="008939EF"/>
    <w:rsid w:val="00894072"/>
    <w:rsid w:val="00895B8D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1217E"/>
    <w:rsid w:val="00932B6E"/>
    <w:rsid w:val="0093677F"/>
    <w:rsid w:val="00937B93"/>
    <w:rsid w:val="00944ADA"/>
    <w:rsid w:val="00955016"/>
    <w:rsid w:val="009568C5"/>
    <w:rsid w:val="00961A2D"/>
    <w:rsid w:val="0097243E"/>
    <w:rsid w:val="00973849"/>
    <w:rsid w:val="009832E4"/>
    <w:rsid w:val="009848CF"/>
    <w:rsid w:val="009948AC"/>
    <w:rsid w:val="009A2464"/>
    <w:rsid w:val="009A3737"/>
    <w:rsid w:val="009A6B22"/>
    <w:rsid w:val="009B6B56"/>
    <w:rsid w:val="009C7801"/>
    <w:rsid w:val="009E29D9"/>
    <w:rsid w:val="009F6658"/>
    <w:rsid w:val="009F66EB"/>
    <w:rsid w:val="00A1473C"/>
    <w:rsid w:val="00A24914"/>
    <w:rsid w:val="00A32343"/>
    <w:rsid w:val="00A46082"/>
    <w:rsid w:val="00A50AF3"/>
    <w:rsid w:val="00A52AB7"/>
    <w:rsid w:val="00A53D38"/>
    <w:rsid w:val="00A552D5"/>
    <w:rsid w:val="00A748BB"/>
    <w:rsid w:val="00A912D7"/>
    <w:rsid w:val="00A933D3"/>
    <w:rsid w:val="00A95214"/>
    <w:rsid w:val="00AA1407"/>
    <w:rsid w:val="00AB0E0A"/>
    <w:rsid w:val="00AB42BB"/>
    <w:rsid w:val="00AC0C63"/>
    <w:rsid w:val="00AC4A3C"/>
    <w:rsid w:val="00AC5D98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B04C4C"/>
    <w:rsid w:val="00B1554B"/>
    <w:rsid w:val="00B17AD5"/>
    <w:rsid w:val="00B212C7"/>
    <w:rsid w:val="00B22BB4"/>
    <w:rsid w:val="00B25A20"/>
    <w:rsid w:val="00B440FB"/>
    <w:rsid w:val="00B4674F"/>
    <w:rsid w:val="00B517FB"/>
    <w:rsid w:val="00B5489A"/>
    <w:rsid w:val="00B62FF8"/>
    <w:rsid w:val="00B67595"/>
    <w:rsid w:val="00B7140C"/>
    <w:rsid w:val="00B81979"/>
    <w:rsid w:val="00B83366"/>
    <w:rsid w:val="00B948DA"/>
    <w:rsid w:val="00B94C43"/>
    <w:rsid w:val="00B9609E"/>
    <w:rsid w:val="00BA5685"/>
    <w:rsid w:val="00BC6DE8"/>
    <w:rsid w:val="00BD042B"/>
    <w:rsid w:val="00BE0705"/>
    <w:rsid w:val="00BF2997"/>
    <w:rsid w:val="00BF7C45"/>
    <w:rsid w:val="00C25F66"/>
    <w:rsid w:val="00C32B40"/>
    <w:rsid w:val="00C44051"/>
    <w:rsid w:val="00C525FC"/>
    <w:rsid w:val="00C56C03"/>
    <w:rsid w:val="00C57A8A"/>
    <w:rsid w:val="00C57FE8"/>
    <w:rsid w:val="00C6549A"/>
    <w:rsid w:val="00C8483C"/>
    <w:rsid w:val="00C915BF"/>
    <w:rsid w:val="00C933BC"/>
    <w:rsid w:val="00CB3B33"/>
    <w:rsid w:val="00CB736B"/>
    <w:rsid w:val="00CC2800"/>
    <w:rsid w:val="00CD22A6"/>
    <w:rsid w:val="00CD64BC"/>
    <w:rsid w:val="00CF11B0"/>
    <w:rsid w:val="00CF487D"/>
    <w:rsid w:val="00D10A10"/>
    <w:rsid w:val="00D22C95"/>
    <w:rsid w:val="00D25AF4"/>
    <w:rsid w:val="00D30822"/>
    <w:rsid w:val="00D3685C"/>
    <w:rsid w:val="00D37E0D"/>
    <w:rsid w:val="00D45A63"/>
    <w:rsid w:val="00D47C75"/>
    <w:rsid w:val="00D60A6D"/>
    <w:rsid w:val="00D67DFC"/>
    <w:rsid w:val="00D91703"/>
    <w:rsid w:val="00D95848"/>
    <w:rsid w:val="00DA4A85"/>
    <w:rsid w:val="00DA6A2D"/>
    <w:rsid w:val="00DB0A75"/>
    <w:rsid w:val="00DB3F81"/>
    <w:rsid w:val="00DC4B9D"/>
    <w:rsid w:val="00DC700A"/>
    <w:rsid w:val="00DC758A"/>
    <w:rsid w:val="00DE2FA6"/>
    <w:rsid w:val="00DE473C"/>
    <w:rsid w:val="00DF2179"/>
    <w:rsid w:val="00DF224B"/>
    <w:rsid w:val="00DF718C"/>
    <w:rsid w:val="00E0375C"/>
    <w:rsid w:val="00E03DA9"/>
    <w:rsid w:val="00E047D9"/>
    <w:rsid w:val="00E0606C"/>
    <w:rsid w:val="00E16E5F"/>
    <w:rsid w:val="00E335DA"/>
    <w:rsid w:val="00E34712"/>
    <w:rsid w:val="00E36B77"/>
    <w:rsid w:val="00E36EA8"/>
    <w:rsid w:val="00E47A5C"/>
    <w:rsid w:val="00E502A7"/>
    <w:rsid w:val="00E642BF"/>
    <w:rsid w:val="00E660C4"/>
    <w:rsid w:val="00E83F0C"/>
    <w:rsid w:val="00E92911"/>
    <w:rsid w:val="00EB5190"/>
    <w:rsid w:val="00EB7CD4"/>
    <w:rsid w:val="00EC09D6"/>
    <w:rsid w:val="00EC36AF"/>
    <w:rsid w:val="00ED0225"/>
    <w:rsid w:val="00ED5890"/>
    <w:rsid w:val="00EF17AC"/>
    <w:rsid w:val="00F22A92"/>
    <w:rsid w:val="00F2595B"/>
    <w:rsid w:val="00F36E33"/>
    <w:rsid w:val="00F46BCE"/>
    <w:rsid w:val="00F53807"/>
    <w:rsid w:val="00F712CE"/>
    <w:rsid w:val="00F7452C"/>
    <w:rsid w:val="00F80742"/>
    <w:rsid w:val="00F955DA"/>
    <w:rsid w:val="00FA01EE"/>
    <w:rsid w:val="00FA41A2"/>
    <w:rsid w:val="00FA64CE"/>
    <w:rsid w:val="00FC245F"/>
    <w:rsid w:val="00FD5F75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F487D"/>
    <w:pPr>
      <w:spacing w:after="200"/>
      <w:jc w:val="center"/>
    </w:pPr>
    <w:rPr>
      <w:b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30</TotalTime>
  <Pages>3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Chandra Tan</cp:lastModifiedBy>
  <cp:revision>101</cp:revision>
  <dcterms:created xsi:type="dcterms:W3CDTF">2017-10-20T05:51:00Z</dcterms:created>
  <dcterms:modified xsi:type="dcterms:W3CDTF">2021-08-25T16:29:00Z</dcterms:modified>
</cp:coreProperties>
</file>